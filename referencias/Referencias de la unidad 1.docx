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BDF3" w14:textId="77777777" w:rsidR="00D3008E" w:rsidRPr="00D3008E" w:rsidRDefault="00D3008E" w:rsidP="00D3008E">
      <w:pPr>
        <w:jc w:val="center"/>
        <w:rPr>
          <w:b/>
          <w:bCs/>
          <w:lang w:val="es-EC"/>
        </w:rPr>
      </w:pPr>
      <w:r w:rsidRPr="00D3008E">
        <w:rPr>
          <w:b/>
          <w:bCs/>
          <w:lang w:val="es-EC"/>
        </w:rPr>
        <w:t>Referencias de la unidad 1</w:t>
      </w:r>
    </w:p>
    <w:p w14:paraId="3355EDDE" w14:textId="77777777" w:rsidR="00D3008E" w:rsidRDefault="00D3008E" w:rsidP="00D3008E">
      <w:pPr>
        <w:rPr>
          <w:lang w:val="es-EC"/>
        </w:rPr>
      </w:pPr>
      <w:r>
        <w:rPr>
          <w:lang w:val="es-EC"/>
        </w:rPr>
        <w:t>1. Definiciones Básicas de Lógica</w:t>
      </w:r>
    </w:p>
    <w:p w14:paraId="02932848" w14:textId="77777777" w:rsidR="00D3008E" w:rsidRDefault="00D3008E" w:rsidP="00D3008E">
      <w:pPr>
        <w:rPr>
          <w:lang w:val="es-EC"/>
        </w:rPr>
      </w:pPr>
      <w:r>
        <w:rPr>
          <w:lang w:val="es-EC"/>
        </w:rPr>
        <w:t>2. Proposiciones y Operadores Lógicos</w:t>
      </w:r>
    </w:p>
    <w:p w14:paraId="627D0255" w14:textId="77777777" w:rsidR="00D3008E" w:rsidRDefault="00D3008E" w:rsidP="00D3008E">
      <w:pPr>
        <w:rPr>
          <w:lang w:val="es-EC"/>
        </w:rPr>
      </w:pPr>
      <w:r>
        <w:rPr>
          <w:lang w:val="es-EC"/>
        </w:rPr>
        <w:t>3. Tablas de Verdad</w:t>
      </w:r>
    </w:p>
    <w:p w14:paraId="0F07A7F3" w14:textId="43303CEC" w:rsidR="00D3008E" w:rsidRPr="00D3008E" w:rsidRDefault="00D3008E" w:rsidP="00D3008E">
      <w:pPr>
        <w:jc w:val="center"/>
        <w:rPr>
          <w:b/>
          <w:bCs/>
          <w:lang w:val="es-EC"/>
        </w:rPr>
      </w:pPr>
      <w:r w:rsidRPr="00D3008E">
        <w:rPr>
          <w:b/>
          <w:bCs/>
          <w:lang w:val="es-EC"/>
        </w:rPr>
        <w:t>BIBLIOGRAFIA</w:t>
      </w:r>
    </w:p>
    <w:p w14:paraId="70CF6F37" w14:textId="77777777" w:rsidR="00D3008E" w:rsidRDefault="00D3008E" w:rsidP="00D3008E">
      <w:pPr>
        <w:rPr>
          <w:lang w:val="es-EC"/>
        </w:rPr>
      </w:pPr>
      <w:r>
        <w:rPr>
          <w:lang w:val="es-EC"/>
        </w:rPr>
        <w:t xml:space="preserve">[1] MONOGRAFÍA---CHÁVEZ-MARCELO-ANDERSON-DANNY, Facultad de Ciencias.  </w:t>
      </w:r>
    </w:p>
    <w:p w14:paraId="60EA76E2" w14:textId="77777777" w:rsidR="00D3008E" w:rsidRDefault="00D3008E" w:rsidP="00D3008E">
      <w:r>
        <w:t xml:space="preserve">[2] Johnsonbaugh, Matemáticas-Discretas-6edi-Johnsonbaugh.  </w:t>
      </w:r>
    </w:p>
    <w:p w14:paraId="1DDF9724" w14:textId="77777777" w:rsidR="00D3008E" w:rsidRDefault="00D3008E" w:rsidP="00D3008E">
      <w:r>
        <w:t>[3] LibroMatematicasDiscretas.pdf.</w:t>
      </w:r>
    </w:p>
    <w:p w14:paraId="25B60E28" w14:textId="77777777" w:rsidR="00D3008E" w:rsidRDefault="00D3008E" w:rsidP="00D3008E"/>
    <w:p w14:paraId="01DECB72" w14:textId="4F5A2A33" w:rsidR="00570EFB" w:rsidRPr="00570EFB" w:rsidRDefault="00570EFB" w:rsidP="00570EFB">
      <w:pPr>
        <w:jc w:val="center"/>
        <w:rPr>
          <w:rFonts w:ascii="Bookman Old Style" w:hAnsi="Bookman Old Style" w:cs="Aldhabi"/>
          <w:sz w:val="32"/>
          <w:szCs w:val="32"/>
        </w:rPr>
      </w:pPr>
      <w:r w:rsidRPr="00570EFB">
        <w:rPr>
          <w:rFonts w:ascii="Bookman Old Style" w:hAnsi="Bookman Old Style" w:cs="Aldhabi"/>
          <w:b/>
          <w:bCs/>
          <w:sz w:val="32"/>
          <w:szCs w:val="32"/>
        </w:rPr>
        <w:t xml:space="preserve"> </w:t>
      </w:r>
    </w:p>
    <w:sectPr w:rsidR="00570EFB" w:rsidRPr="00570EF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A14C" w14:textId="77777777" w:rsidR="0077624C" w:rsidRDefault="0077624C" w:rsidP="0014499C">
      <w:pPr>
        <w:spacing w:after="0" w:line="240" w:lineRule="auto"/>
      </w:pPr>
      <w:r>
        <w:separator/>
      </w:r>
    </w:p>
  </w:endnote>
  <w:endnote w:type="continuationSeparator" w:id="0">
    <w:p w14:paraId="4832FCCA" w14:textId="77777777" w:rsidR="0077624C" w:rsidRDefault="0077624C" w:rsidP="0014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E2EE" w14:textId="77777777" w:rsidR="0014499C" w:rsidRPr="0014499C" w:rsidRDefault="0014499C">
    <w:pPr>
      <w:pStyle w:val="Piedepgina"/>
      <w:rPr>
        <w:lang w:val="es-ES"/>
      </w:rPr>
    </w:pPr>
    <w:r>
      <w:rPr>
        <w:lang w:val="es-ES"/>
      </w:rPr>
      <w:t xml:space="preserve">                                                                                                                                                                Noelia Bustán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A79F" w14:textId="77777777" w:rsidR="0077624C" w:rsidRDefault="0077624C" w:rsidP="0014499C">
      <w:pPr>
        <w:spacing w:after="0" w:line="240" w:lineRule="auto"/>
      </w:pPr>
      <w:r>
        <w:separator/>
      </w:r>
    </w:p>
  </w:footnote>
  <w:footnote w:type="continuationSeparator" w:id="0">
    <w:p w14:paraId="5C0AF569" w14:textId="77777777" w:rsidR="0077624C" w:rsidRDefault="0077624C" w:rsidP="00144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13F8" w14:textId="77777777" w:rsidR="0014499C" w:rsidRDefault="0014499C" w:rsidP="0014499C">
    <w:pPr>
      <w:pStyle w:val="Encabezado"/>
      <w:tabs>
        <w:tab w:val="clear" w:pos="4252"/>
        <w:tab w:val="clear" w:pos="8504"/>
        <w:tab w:val="left" w:pos="5016"/>
      </w:tabs>
      <w:rPr>
        <w:noProof/>
      </w:rPr>
    </w:pPr>
    <w:r>
      <w:rPr>
        <w:noProof/>
      </w:rPr>
      <w:drawing>
        <wp:anchor distT="0" distB="0" distL="114300" distR="114300" simplePos="0" relativeHeight="251664896" behindDoc="1" locked="0" layoutInCell="1" allowOverlap="1" wp14:anchorId="50657E50" wp14:editId="60AB9C4D">
          <wp:simplePos x="0" y="0"/>
          <wp:positionH relativeFrom="column">
            <wp:posOffset>-1080135</wp:posOffset>
          </wp:positionH>
          <wp:positionV relativeFrom="paragraph">
            <wp:posOffset>-414655</wp:posOffset>
          </wp:positionV>
          <wp:extent cx="2274570" cy="731520"/>
          <wp:effectExtent l="0" t="0" r="0" b="0"/>
          <wp:wrapNone/>
          <wp:docPr id="1444911300" name="Imagen 3" descr="Applied Informatics for Economics, Society and Development (AIESD 2019) |  Universidad Nacional de Lo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Applied Informatics for Economics, Society and Development (AIESD 2019) |  Universidad Nacional de Lo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457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B5E47D" w14:textId="77777777" w:rsidR="0014499C" w:rsidRDefault="0014499C" w:rsidP="0014499C">
    <w:pPr>
      <w:pStyle w:val="Encabezado"/>
      <w:tabs>
        <w:tab w:val="clear" w:pos="4252"/>
        <w:tab w:val="clear" w:pos="8504"/>
        <w:tab w:val="left" w:pos="501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32981CA0" wp14:editId="108EFA1F">
          <wp:simplePos x="0" y="0"/>
          <wp:positionH relativeFrom="column">
            <wp:posOffset>-702310</wp:posOffset>
          </wp:positionH>
          <wp:positionV relativeFrom="paragraph">
            <wp:posOffset>2461260</wp:posOffset>
          </wp:positionV>
          <wp:extent cx="6611929" cy="4404360"/>
          <wp:effectExtent l="0" t="0" r="0" b="0"/>
          <wp:wrapNone/>
          <wp:docPr id="1614927427" name="Imagen 2" descr="UNL archivos | EcuadorUniversitario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NL archivos | EcuadorUniversitario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1929" cy="440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8E"/>
    <w:rsid w:val="00085ADE"/>
    <w:rsid w:val="0014499C"/>
    <w:rsid w:val="001B0604"/>
    <w:rsid w:val="002B281E"/>
    <w:rsid w:val="003E1832"/>
    <w:rsid w:val="00570EFB"/>
    <w:rsid w:val="0077624C"/>
    <w:rsid w:val="007A069A"/>
    <w:rsid w:val="008312A3"/>
    <w:rsid w:val="00872311"/>
    <w:rsid w:val="00933363"/>
    <w:rsid w:val="00997056"/>
    <w:rsid w:val="009C78FD"/>
    <w:rsid w:val="00A55D1A"/>
    <w:rsid w:val="00A7033D"/>
    <w:rsid w:val="00AD66DB"/>
    <w:rsid w:val="00C03386"/>
    <w:rsid w:val="00D3008E"/>
    <w:rsid w:val="00D440E2"/>
    <w:rsid w:val="00DF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9D57"/>
  <w15:chartTrackingRefBased/>
  <w15:docId w15:val="{CD48AFF4-B90A-46BC-B618-4B31F824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08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499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99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99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99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99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99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99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99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99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9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4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99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4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99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449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99C"/>
    <w:pPr>
      <w:spacing w:after="160" w:line="259" w:lineRule="auto"/>
      <w:ind w:left="720"/>
      <w:contextualSpacing/>
    </w:pPr>
    <w:rPr>
      <w:rFonts w:eastAsiaTheme="minorHAns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44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9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9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499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4499C"/>
  </w:style>
  <w:style w:type="paragraph" w:styleId="Piedepgina">
    <w:name w:val="footer"/>
    <w:basedOn w:val="Normal"/>
    <w:link w:val="PiedepginaCar"/>
    <w:uiPriority w:val="99"/>
    <w:unhideWhenUsed/>
    <w:rsid w:val="0014499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44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z\Desktop\caratu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caratula</Template>
  <TotalTime>2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Burneo</dc:creator>
  <cp:keywords/>
  <dc:description/>
  <cp:lastModifiedBy>FRANZ DAVID BURNEO MONTEROS</cp:lastModifiedBy>
  <cp:revision>1</cp:revision>
  <dcterms:created xsi:type="dcterms:W3CDTF">2025-11-16T19:08:00Z</dcterms:created>
  <dcterms:modified xsi:type="dcterms:W3CDTF">2025-11-16T19:10:00Z</dcterms:modified>
</cp:coreProperties>
</file>